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horzAnchor="page" w:tblpX="1" w:tblpY="-922"/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Tr="00022258">
        <w:trPr>
          <w:trHeight w:val="4410"/>
        </w:trPr>
        <w:tc>
          <w:tcPr>
            <w:tcW w:w="3600" w:type="dxa"/>
            <w:vAlign w:val="bottom"/>
          </w:tcPr>
          <w:p w:rsidR="001B2ABD" w:rsidRDefault="00CD6C61" w:rsidP="00022258">
            <w:pPr>
              <w:tabs>
                <w:tab w:val="left" w:pos="990"/>
              </w:tabs>
              <w:jc w:val="center"/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226B620" wp14:editId="76A686B2">
                  <wp:extent cx="2139950" cy="198564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1985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:rsidR="001B2ABD" w:rsidRDefault="001B2ABD" w:rsidP="00022258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:rsidR="001B2ABD" w:rsidRDefault="00022258" w:rsidP="00022258">
            <w:pPr>
              <w:pStyle w:val="Title"/>
            </w:pPr>
            <w:r>
              <w:t>gayathiri devi</w:t>
            </w:r>
          </w:p>
          <w:p w:rsidR="00022258" w:rsidRPr="00022258" w:rsidRDefault="00022258" w:rsidP="00022258"/>
          <w:p w:rsidR="001B2ABD" w:rsidRDefault="00022258" w:rsidP="00022258">
            <w:pPr>
              <w:pStyle w:val="Subtitle"/>
            </w:pPr>
            <w:r>
              <w:rPr>
                <w:spacing w:val="0"/>
                <w:w w:val="100"/>
              </w:rPr>
              <w:t>student</w:t>
            </w:r>
          </w:p>
        </w:tc>
      </w:tr>
      <w:tr w:rsidR="001B2ABD" w:rsidTr="00022258">
        <w:tc>
          <w:tcPr>
            <w:tcW w:w="3600" w:type="dxa"/>
          </w:tcPr>
          <w:sdt>
            <w:sdtPr>
              <w:id w:val="-1711873194"/>
              <w:placeholder>
                <w:docPart w:val="1318B8DEE1DF474DB385B202E4F8E4E2"/>
              </w:placeholder>
              <w:temporary/>
              <w:showingPlcHdr/>
              <w15:appearance w15:val="hidden"/>
            </w:sdtPr>
            <w:sdtEndPr/>
            <w:sdtContent>
              <w:p w:rsidR="001B2ABD" w:rsidRDefault="00036450" w:rsidP="00022258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:rsidR="00036450" w:rsidRDefault="00EF1449" w:rsidP="00022258">
            <w:r>
              <w:t xml:space="preserve">To get an opportunity where I can make file best of my </w:t>
            </w:r>
            <w:r w:rsidR="00CD6C61">
              <w:t>potential and contribute of the organization’s growth</w:t>
            </w:r>
          </w:p>
          <w:p w:rsidR="00036450" w:rsidRDefault="00036450" w:rsidP="00022258"/>
          <w:sdt>
            <w:sdtPr>
              <w:id w:val="-1954003311"/>
              <w:placeholder>
                <w:docPart w:val="968CF695E7594151848DE0887ACE7A30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022258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D4BDCFECBCF74423B7828CA7002193D5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022258">
                <w:r w:rsidRPr="004D3011">
                  <w:t>PHONE:</w:t>
                </w:r>
              </w:p>
            </w:sdtContent>
          </w:sdt>
          <w:p w:rsidR="004D3011" w:rsidRDefault="00EF1449" w:rsidP="00022258">
            <w:r>
              <w:t>7092130188</w:t>
            </w:r>
          </w:p>
          <w:p w:rsidR="004D3011" w:rsidRPr="004D3011" w:rsidRDefault="004D3011" w:rsidP="00022258"/>
          <w:sdt>
            <w:sdtPr>
              <w:id w:val="67859272"/>
              <w:placeholder>
                <w:docPart w:val="2752B6453AB44EF9924BE5A9E56CA446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022258">
                <w:r w:rsidRPr="004D3011">
                  <w:t>WEBSITE:</w:t>
                </w:r>
              </w:p>
            </w:sdtContent>
          </w:sdt>
          <w:p w:rsidR="004D3011" w:rsidRDefault="00EF1449" w:rsidP="00022258">
            <w:r>
              <w:t>Website goes here</w:t>
            </w:r>
          </w:p>
          <w:p w:rsidR="00CD6C61" w:rsidRDefault="00CD6C61" w:rsidP="00022258"/>
          <w:p w:rsidR="00036450" w:rsidRDefault="00EF1449" w:rsidP="00022258">
            <w:p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Email:</w:t>
            </w:r>
          </w:p>
          <w:p w:rsidR="00EF1449" w:rsidRPr="00022258" w:rsidRDefault="00EF1449" w:rsidP="00022258">
            <w:pPr>
              <w:rPr>
                <w:rStyle w:val="Hyperlink"/>
                <w:color w:val="auto"/>
                <w:u w:val="none"/>
              </w:rPr>
            </w:pPr>
            <w:r>
              <w:rPr>
                <w:rStyle w:val="Hyperlink"/>
                <w:color w:val="auto"/>
                <w:u w:val="none"/>
              </w:rPr>
              <w:t>Dkd48087@gmail.com</w:t>
            </w:r>
          </w:p>
          <w:sdt>
            <w:sdtPr>
              <w:id w:val="-1444214663"/>
              <w:placeholder>
                <w:docPart w:val="298461CC149A44478FF785AD88CE756C"/>
              </w:placeholder>
              <w:temporary/>
              <w:showingPlcHdr/>
              <w15:appearance w15:val="hidden"/>
            </w:sdtPr>
            <w:sdtEndPr/>
            <w:sdtContent>
              <w:p w:rsidR="004D3011" w:rsidRPr="00CB0055" w:rsidRDefault="00CB0055" w:rsidP="00022258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sdt>
            <w:sdtPr>
              <w:id w:val="1444813694"/>
              <w:placeholder>
                <w:docPart w:val="0F72A2BC58C6491CBC61BFBEE873A2CA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022258">
                <w:r w:rsidRPr="004D3011">
                  <w:t>Hobby #1</w:t>
                </w:r>
              </w:p>
            </w:sdtContent>
          </w:sdt>
          <w:sdt>
            <w:sdtPr>
              <w:id w:val="127826779"/>
              <w:placeholder>
                <w:docPart w:val="81DCB6006638487699EFBB1515D53339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022258">
                <w:r w:rsidRPr="004D3011">
                  <w:t>Hobby #2</w:t>
                </w:r>
              </w:p>
            </w:sdtContent>
          </w:sdt>
          <w:sdt>
            <w:sdtPr>
              <w:id w:val="-1460640448"/>
              <w:placeholder>
                <w:docPart w:val="A7EA1DDDE17E437EBD276F5E513287D3"/>
              </w:placeholder>
              <w:temporary/>
              <w:showingPlcHdr/>
              <w15:appearance w15:val="hidden"/>
            </w:sdtPr>
            <w:sdtEndPr/>
            <w:sdtContent>
              <w:p w:rsidR="004D3011" w:rsidRDefault="004D3011" w:rsidP="00022258">
                <w:r w:rsidRPr="004D3011">
                  <w:t>Hobby #3</w:t>
                </w:r>
              </w:p>
            </w:sdtContent>
          </w:sdt>
          <w:sdt>
            <w:sdtPr>
              <w:id w:val="-1376452077"/>
              <w:placeholder>
                <w:docPart w:val="94EFE86C2FB943FBB47A20B53DB5890B"/>
              </w:placeholder>
              <w:temporary/>
              <w:showingPlcHdr/>
              <w15:appearance w15:val="hidden"/>
            </w:sdtPr>
            <w:sdtEndPr/>
            <w:sdtContent>
              <w:p w:rsidR="004D3011" w:rsidRPr="004D3011" w:rsidRDefault="004D3011" w:rsidP="00022258">
                <w:r w:rsidRPr="004D3011">
                  <w:t>Hobby #4</w:t>
                </w:r>
              </w:p>
            </w:sdtContent>
          </w:sdt>
        </w:tc>
        <w:tc>
          <w:tcPr>
            <w:tcW w:w="720" w:type="dxa"/>
          </w:tcPr>
          <w:p w:rsidR="001B2ABD" w:rsidRDefault="001B2ABD" w:rsidP="00022258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A2E20656E56E4A9E80D72AC3D69774D4"/>
              </w:placeholder>
              <w:temporary/>
              <w:showingPlcHdr/>
              <w15:appearance w15:val="hidden"/>
            </w:sdtPr>
            <w:sdtEndPr/>
            <w:sdtContent>
              <w:p w:rsidR="001B2ABD" w:rsidRDefault="00E25A26" w:rsidP="00022258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:rsidR="00022258" w:rsidRPr="00022258" w:rsidRDefault="00022258" w:rsidP="00022258">
            <w:r>
              <w:rPr>
                <w:b/>
              </w:rPr>
              <w:t>2021-2013</w:t>
            </w:r>
          </w:p>
          <w:p w:rsidR="00036450" w:rsidRPr="00B359E4" w:rsidRDefault="00EF1449" w:rsidP="00022258">
            <w:pPr>
              <w:pStyle w:val="Date"/>
            </w:pPr>
            <w:r>
              <w:t xml:space="preserve">Alagappa  </w:t>
            </w:r>
            <w:r w:rsidR="00022258">
              <w:t xml:space="preserve">university </w:t>
            </w:r>
          </w:p>
          <w:p w:rsidR="004D3011" w:rsidRDefault="00022258" w:rsidP="00022258">
            <w:r>
              <w:t xml:space="preserve">Seethalakshmi </w:t>
            </w:r>
            <w:r w:rsidR="00EF1449">
              <w:t>achi</w:t>
            </w:r>
            <w:r>
              <w:t xml:space="preserve"> college for women</w:t>
            </w:r>
          </w:p>
          <w:p w:rsidR="00036450" w:rsidRDefault="00022258" w:rsidP="00022258">
            <w:r>
              <w:t xml:space="preserve">Bachelor of science information </w:t>
            </w:r>
            <w:r w:rsidR="00EF1449">
              <w:t>technology</w:t>
            </w:r>
          </w:p>
          <w:p w:rsidR="00CD6C61" w:rsidRDefault="00CD6C61" w:rsidP="00022258"/>
          <w:p w:rsidR="004D3011" w:rsidRPr="00022258" w:rsidRDefault="00022258" w:rsidP="00022258">
            <w:pPr>
              <w:pStyle w:val="Heading4"/>
              <w:rPr>
                <w:bCs/>
              </w:rPr>
            </w:pPr>
            <w:r>
              <w:t>LANGUAGE</w:t>
            </w:r>
          </w:p>
          <w:p w:rsidR="004D3011" w:rsidRDefault="00022258" w:rsidP="00022258">
            <w:r>
              <w:t>Tamil</w:t>
            </w:r>
          </w:p>
          <w:p w:rsidR="00022258" w:rsidRDefault="00022258" w:rsidP="00022258">
            <w:r>
              <w:t>English</w:t>
            </w:r>
          </w:p>
          <w:p w:rsidR="00022258" w:rsidRDefault="00022258" w:rsidP="00022258">
            <w:r>
              <w:t>Hindi</w:t>
            </w:r>
          </w:p>
          <w:sdt>
            <w:sdtPr>
              <w:id w:val="1669594239"/>
              <w:placeholder>
                <w:docPart w:val="73BF5D8388D9421DACCE8F0113740BBF"/>
              </w:placeholder>
              <w:temporary/>
              <w:showingPlcHdr/>
              <w15:appearance w15:val="hidden"/>
            </w:sdtPr>
            <w:sdtEndPr/>
            <w:sdtContent>
              <w:p w:rsidR="00036450" w:rsidRDefault="00180329" w:rsidP="00022258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6450" w:rsidRDefault="00EF1449" w:rsidP="00022258">
            <w:pPr>
              <w:rPr>
                <w:noProof/>
                <w:color w:val="000000" w:themeColor="text1"/>
                <w:lang w:val="en-IN" w:eastAsia="en-IN"/>
              </w:rPr>
            </w:pPr>
            <w:r>
              <w:rPr>
                <w:noProof/>
                <w:color w:val="000000" w:themeColor="text1"/>
                <w:lang w:val="en-IN" w:eastAsia="en-IN"/>
              </w:rPr>
              <w:t>Java</w:t>
            </w:r>
          </w:p>
          <w:p w:rsidR="00EF1449" w:rsidRDefault="00EF1449" w:rsidP="00022258">
            <w:pPr>
              <w:rPr>
                <w:noProof/>
                <w:color w:val="000000" w:themeColor="text1"/>
                <w:lang w:val="en-IN" w:eastAsia="en-IN"/>
              </w:rPr>
            </w:pPr>
            <w:r>
              <w:rPr>
                <w:noProof/>
                <w:color w:val="000000" w:themeColor="text1"/>
                <w:lang w:val="en-IN" w:eastAsia="en-IN"/>
              </w:rPr>
              <w:t>Python</w:t>
            </w:r>
          </w:p>
          <w:p w:rsidR="00EF1449" w:rsidRDefault="00EF1449" w:rsidP="00022258">
            <w:pPr>
              <w:rPr>
                <w:noProof/>
                <w:color w:val="000000" w:themeColor="text1"/>
                <w:lang w:val="en-IN" w:eastAsia="en-IN"/>
              </w:rPr>
            </w:pPr>
            <w:r>
              <w:rPr>
                <w:noProof/>
                <w:color w:val="000000" w:themeColor="text1"/>
                <w:lang w:val="en-IN" w:eastAsia="en-IN"/>
              </w:rPr>
              <w:t>Html</w:t>
            </w:r>
          </w:p>
          <w:p w:rsidR="00EF1449" w:rsidRDefault="00EF1449" w:rsidP="00022258">
            <w:pPr>
              <w:rPr>
                <w:noProof/>
                <w:color w:val="000000" w:themeColor="text1"/>
                <w:lang w:val="en-IN" w:eastAsia="en-IN"/>
              </w:rPr>
            </w:pPr>
            <w:r>
              <w:rPr>
                <w:noProof/>
                <w:color w:val="000000" w:themeColor="text1"/>
                <w:lang w:val="en-IN" w:eastAsia="en-IN"/>
              </w:rPr>
              <w:t>Css</w:t>
            </w:r>
          </w:p>
          <w:p w:rsidR="00EF1449" w:rsidRPr="004D3011" w:rsidRDefault="00EF1449" w:rsidP="00022258">
            <w:pPr>
              <w:rPr>
                <w:color w:val="FFFFFF" w:themeColor="background1"/>
              </w:rPr>
            </w:pPr>
            <w:r>
              <w:rPr>
                <w:noProof/>
                <w:color w:val="000000" w:themeColor="text1"/>
                <w:lang w:val="en-IN" w:eastAsia="en-IN"/>
              </w:rPr>
              <w:t>C</w:t>
            </w:r>
          </w:p>
        </w:tc>
      </w:tr>
    </w:tbl>
    <w:p w:rsidR="0043117B" w:rsidRDefault="00896FEE" w:rsidP="000C45FF">
      <w:pPr>
        <w:tabs>
          <w:tab w:val="left" w:pos="990"/>
        </w:tabs>
      </w:pPr>
      <w:bookmarkStart w:id="0" w:name="_GoBack"/>
      <w:bookmarkEnd w:id="0"/>
    </w:p>
    <w:sectPr w:rsidR="0043117B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6FEE" w:rsidRDefault="00896FEE" w:rsidP="000C45FF">
      <w:r>
        <w:separator/>
      </w:r>
    </w:p>
  </w:endnote>
  <w:endnote w:type="continuationSeparator" w:id="0">
    <w:p w:rsidR="00896FEE" w:rsidRDefault="00896FEE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6FEE" w:rsidRDefault="00896FEE" w:rsidP="000C45FF">
      <w:r>
        <w:separator/>
      </w:r>
    </w:p>
  </w:footnote>
  <w:footnote w:type="continuationSeparator" w:id="0">
    <w:p w:rsidR="00896FEE" w:rsidRDefault="00896FEE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45FF" w:rsidRDefault="000C45FF">
    <w:pPr>
      <w:pStyle w:val="Header"/>
    </w:pP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258"/>
    <w:rsid w:val="00022258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96FEE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4674C"/>
    <w:rsid w:val="00C506CF"/>
    <w:rsid w:val="00C72BED"/>
    <w:rsid w:val="00C9578B"/>
    <w:rsid w:val="00CB0055"/>
    <w:rsid w:val="00CD6C61"/>
    <w:rsid w:val="00D2522B"/>
    <w:rsid w:val="00D422DE"/>
    <w:rsid w:val="00D5459D"/>
    <w:rsid w:val="00DA1F4D"/>
    <w:rsid w:val="00DD172A"/>
    <w:rsid w:val="00E25A26"/>
    <w:rsid w:val="00E4381A"/>
    <w:rsid w:val="00E55D74"/>
    <w:rsid w:val="00EF1449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ABE5C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FFICE2\AppData\Roaming\Microsoft\Templates\Bold%20modern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318B8DEE1DF474DB385B202E4F8E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B65563-3519-4A95-92D9-349068C39C9D}"/>
      </w:docPartPr>
      <w:docPartBody>
        <w:p w:rsidR="00000000" w:rsidRDefault="007D73B4">
          <w:pPr>
            <w:pStyle w:val="1318B8DEE1DF474DB385B202E4F8E4E2"/>
          </w:pPr>
          <w:r w:rsidRPr="00D5459D">
            <w:t>Profile</w:t>
          </w:r>
        </w:p>
      </w:docPartBody>
    </w:docPart>
    <w:docPart>
      <w:docPartPr>
        <w:name w:val="968CF695E7594151848DE0887ACE7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F6E130-B013-43FA-B995-709A16BDA44B}"/>
      </w:docPartPr>
      <w:docPartBody>
        <w:p w:rsidR="00000000" w:rsidRDefault="007D73B4">
          <w:pPr>
            <w:pStyle w:val="968CF695E7594151848DE0887ACE7A30"/>
          </w:pPr>
          <w:r w:rsidRPr="00CB0055">
            <w:t>Contact</w:t>
          </w:r>
        </w:p>
      </w:docPartBody>
    </w:docPart>
    <w:docPart>
      <w:docPartPr>
        <w:name w:val="D4BDCFECBCF74423B7828CA7002193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81F900-C903-4DFC-8001-7218890FA9F2}"/>
      </w:docPartPr>
      <w:docPartBody>
        <w:p w:rsidR="00000000" w:rsidRDefault="007D73B4">
          <w:pPr>
            <w:pStyle w:val="D4BDCFECBCF74423B7828CA7002193D5"/>
          </w:pPr>
          <w:r w:rsidRPr="004D3011">
            <w:t>PHONE:</w:t>
          </w:r>
        </w:p>
      </w:docPartBody>
    </w:docPart>
    <w:docPart>
      <w:docPartPr>
        <w:name w:val="2752B6453AB44EF9924BE5A9E56CA4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ECF243-2DFD-408E-AD62-18B170D2BB14}"/>
      </w:docPartPr>
      <w:docPartBody>
        <w:p w:rsidR="00000000" w:rsidRDefault="007D73B4">
          <w:pPr>
            <w:pStyle w:val="2752B6453AB44EF9924BE5A9E56CA446"/>
          </w:pPr>
          <w:r w:rsidRPr="004D3011">
            <w:t>WEBSITE:</w:t>
          </w:r>
        </w:p>
      </w:docPartBody>
    </w:docPart>
    <w:docPart>
      <w:docPartPr>
        <w:name w:val="298461CC149A44478FF785AD88CE75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053A5-6086-478C-9060-2E04597FB7D3}"/>
      </w:docPartPr>
      <w:docPartBody>
        <w:p w:rsidR="00000000" w:rsidRDefault="007D73B4">
          <w:pPr>
            <w:pStyle w:val="298461CC149A44478FF785AD88CE756C"/>
          </w:pPr>
          <w:r w:rsidRPr="00CB0055">
            <w:t>Hobbies</w:t>
          </w:r>
        </w:p>
      </w:docPartBody>
    </w:docPart>
    <w:docPart>
      <w:docPartPr>
        <w:name w:val="0F72A2BC58C6491CBC61BFBEE873A2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C83784-24EF-4FD1-8A20-529AFC0D4569}"/>
      </w:docPartPr>
      <w:docPartBody>
        <w:p w:rsidR="00000000" w:rsidRDefault="007D73B4">
          <w:pPr>
            <w:pStyle w:val="0F72A2BC58C6491CBC61BFBEE873A2CA"/>
          </w:pPr>
          <w:r w:rsidRPr="004D3011">
            <w:t>Hobby #1</w:t>
          </w:r>
        </w:p>
      </w:docPartBody>
    </w:docPart>
    <w:docPart>
      <w:docPartPr>
        <w:name w:val="81DCB6006638487699EFBB1515D533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94FF9-6433-4BE3-8BD6-B8954C16948B}"/>
      </w:docPartPr>
      <w:docPartBody>
        <w:p w:rsidR="00000000" w:rsidRDefault="007D73B4">
          <w:pPr>
            <w:pStyle w:val="81DCB6006638487699EFBB1515D53339"/>
          </w:pPr>
          <w:r w:rsidRPr="004D3011">
            <w:t>Hobby #2</w:t>
          </w:r>
        </w:p>
      </w:docPartBody>
    </w:docPart>
    <w:docPart>
      <w:docPartPr>
        <w:name w:val="A7EA1DDDE17E437EBD276F5E513287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10F6CC-6827-4D79-A2EC-0EC3CC591503}"/>
      </w:docPartPr>
      <w:docPartBody>
        <w:p w:rsidR="00000000" w:rsidRDefault="007D73B4">
          <w:pPr>
            <w:pStyle w:val="A7EA1DDDE17E437EBD276F5E513287D3"/>
          </w:pPr>
          <w:r w:rsidRPr="004D3011">
            <w:t>Hobby #3</w:t>
          </w:r>
        </w:p>
      </w:docPartBody>
    </w:docPart>
    <w:docPart>
      <w:docPartPr>
        <w:name w:val="94EFE86C2FB943FBB47A20B53DB58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BCCAA7-4EB7-4606-AEAA-18DE1DC7E2F8}"/>
      </w:docPartPr>
      <w:docPartBody>
        <w:p w:rsidR="00000000" w:rsidRDefault="007D73B4">
          <w:pPr>
            <w:pStyle w:val="94EFE86C2FB943FBB47A20B53DB5890B"/>
          </w:pPr>
          <w:r w:rsidRPr="004D3011">
            <w:t>Hobby #4</w:t>
          </w:r>
        </w:p>
      </w:docPartBody>
    </w:docPart>
    <w:docPart>
      <w:docPartPr>
        <w:name w:val="A2E20656E56E4A9E80D72AC3D6977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F9E8AE-0DD9-4F22-B758-DB06EDB58552}"/>
      </w:docPartPr>
      <w:docPartBody>
        <w:p w:rsidR="00000000" w:rsidRDefault="007D73B4">
          <w:pPr>
            <w:pStyle w:val="A2E20656E56E4A9E80D72AC3D69774D4"/>
          </w:pPr>
          <w:r w:rsidRPr="00036450">
            <w:t>EDUCATION</w:t>
          </w:r>
        </w:p>
      </w:docPartBody>
    </w:docPart>
    <w:docPart>
      <w:docPartPr>
        <w:name w:val="73BF5D8388D9421DACCE8F0113740B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D4721-7980-44CD-93BD-36AAD9B9152B}"/>
      </w:docPartPr>
      <w:docPartBody>
        <w:p w:rsidR="00000000" w:rsidRDefault="007D73B4">
          <w:pPr>
            <w:pStyle w:val="73BF5D8388D9421DACCE8F0113740BBF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3B4"/>
    <w:rsid w:val="007D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5B9BD5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58147E902D425388010C95ACEDA59D">
    <w:name w:val="D458147E902D425388010C95ACEDA59D"/>
  </w:style>
  <w:style w:type="paragraph" w:customStyle="1" w:styleId="D0D1805DD8C8492C84B46D7D75B0C457">
    <w:name w:val="D0D1805DD8C8492C84B46D7D75B0C457"/>
  </w:style>
  <w:style w:type="paragraph" w:customStyle="1" w:styleId="1318B8DEE1DF474DB385B202E4F8E4E2">
    <w:name w:val="1318B8DEE1DF474DB385B202E4F8E4E2"/>
  </w:style>
  <w:style w:type="paragraph" w:customStyle="1" w:styleId="04758487C1A24B2AA22290402CA40680">
    <w:name w:val="04758487C1A24B2AA22290402CA40680"/>
  </w:style>
  <w:style w:type="paragraph" w:customStyle="1" w:styleId="968CF695E7594151848DE0887ACE7A30">
    <w:name w:val="968CF695E7594151848DE0887ACE7A30"/>
  </w:style>
  <w:style w:type="paragraph" w:customStyle="1" w:styleId="D4BDCFECBCF74423B7828CA7002193D5">
    <w:name w:val="D4BDCFECBCF74423B7828CA7002193D5"/>
  </w:style>
  <w:style w:type="paragraph" w:customStyle="1" w:styleId="ABB8394791CE48209830246F46428199">
    <w:name w:val="ABB8394791CE48209830246F46428199"/>
  </w:style>
  <w:style w:type="paragraph" w:customStyle="1" w:styleId="2752B6453AB44EF9924BE5A9E56CA446">
    <w:name w:val="2752B6453AB44EF9924BE5A9E56CA446"/>
  </w:style>
  <w:style w:type="paragraph" w:customStyle="1" w:styleId="DAFA2643810049639192599DDEC2F6B2">
    <w:name w:val="DAFA2643810049639192599DDEC2F6B2"/>
  </w:style>
  <w:style w:type="paragraph" w:customStyle="1" w:styleId="8B9549D74ABF408EA10438B4EB476C17">
    <w:name w:val="8B9549D74ABF408EA10438B4EB476C17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9B723CCEA0340568F2851E5DE07434D">
    <w:name w:val="69B723CCEA0340568F2851E5DE07434D"/>
  </w:style>
  <w:style w:type="paragraph" w:customStyle="1" w:styleId="298461CC149A44478FF785AD88CE756C">
    <w:name w:val="298461CC149A44478FF785AD88CE756C"/>
  </w:style>
  <w:style w:type="paragraph" w:customStyle="1" w:styleId="0F72A2BC58C6491CBC61BFBEE873A2CA">
    <w:name w:val="0F72A2BC58C6491CBC61BFBEE873A2CA"/>
  </w:style>
  <w:style w:type="paragraph" w:customStyle="1" w:styleId="81DCB6006638487699EFBB1515D53339">
    <w:name w:val="81DCB6006638487699EFBB1515D53339"/>
  </w:style>
  <w:style w:type="paragraph" w:customStyle="1" w:styleId="A7EA1DDDE17E437EBD276F5E513287D3">
    <w:name w:val="A7EA1DDDE17E437EBD276F5E513287D3"/>
  </w:style>
  <w:style w:type="paragraph" w:customStyle="1" w:styleId="94EFE86C2FB943FBB47A20B53DB5890B">
    <w:name w:val="94EFE86C2FB943FBB47A20B53DB5890B"/>
  </w:style>
  <w:style w:type="paragraph" w:customStyle="1" w:styleId="A2E20656E56E4A9E80D72AC3D69774D4">
    <w:name w:val="A2E20656E56E4A9E80D72AC3D69774D4"/>
  </w:style>
  <w:style w:type="paragraph" w:customStyle="1" w:styleId="C5946798F5944A5C9B9C256B34877917">
    <w:name w:val="C5946798F5944A5C9B9C256B34877917"/>
  </w:style>
  <w:style w:type="paragraph" w:customStyle="1" w:styleId="5C04946ED70A456E818BACBED5609FB9">
    <w:name w:val="5C04946ED70A456E818BACBED5609FB9"/>
  </w:style>
  <w:style w:type="paragraph" w:customStyle="1" w:styleId="06E7A1065D724EFDAFCC17D299590030">
    <w:name w:val="06E7A1065D724EFDAFCC17D299590030"/>
  </w:style>
  <w:style w:type="paragraph" w:customStyle="1" w:styleId="24879FF34EA046B6A116EED61A7D18DB">
    <w:name w:val="24879FF34EA046B6A116EED61A7D18DB"/>
  </w:style>
  <w:style w:type="paragraph" w:customStyle="1" w:styleId="E906F94A533F423DB9B0465FBC78287A">
    <w:name w:val="E906F94A533F423DB9B0465FBC78287A"/>
  </w:style>
  <w:style w:type="paragraph" w:customStyle="1" w:styleId="98BDA223765348848A1B7B666BE14D53">
    <w:name w:val="98BDA223765348848A1B7B666BE14D53"/>
  </w:style>
  <w:style w:type="paragraph" w:customStyle="1" w:styleId="0A5F329FFF2C401F8122F9F06B42A153">
    <w:name w:val="0A5F329FFF2C401F8122F9F06B42A153"/>
  </w:style>
  <w:style w:type="paragraph" w:customStyle="1" w:styleId="188698F8CC63484D9806DD93F1508B24">
    <w:name w:val="188698F8CC63484D9806DD93F1508B24"/>
  </w:style>
  <w:style w:type="paragraph" w:customStyle="1" w:styleId="79C4E384128D4AD5A95EF40BC181F8A2">
    <w:name w:val="79C4E384128D4AD5A95EF40BC181F8A2"/>
  </w:style>
  <w:style w:type="paragraph" w:customStyle="1" w:styleId="08B82E408B3141449E3BB98C7BE2CB93">
    <w:name w:val="08B82E408B3141449E3BB98C7BE2CB93"/>
  </w:style>
  <w:style w:type="paragraph" w:customStyle="1" w:styleId="F95FBE674EF94D5E8B0774EC6F490FB0">
    <w:name w:val="F95FBE674EF94D5E8B0774EC6F490FB0"/>
  </w:style>
  <w:style w:type="paragraph" w:customStyle="1" w:styleId="C601F2D719B84733A484E33BD82B9413">
    <w:name w:val="C601F2D719B84733A484E33BD82B9413"/>
  </w:style>
  <w:style w:type="paragraph" w:customStyle="1" w:styleId="39D24C11D10C48D297A4409EA02B1601">
    <w:name w:val="39D24C11D10C48D297A4409EA02B1601"/>
  </w:style>
  <w:style w:type="paragraph" w:customStyle="1" w:styleId="357EBEEB58CA4250B79437E0D69FFFBE">
    <w:name w:val="357EBEEB58CA4250B79437E0D69FFFBE"/>
  </w:style>
  <w:style w:type="paragraph" w:customStyle="1" w:styleId="9F86B98610C74845B042182166C56C43">
    <w:name w:val="9F86B98610C74845B042182166C56C43"/>
  </w:style>
  <w:style w:type="paragraph" w:customStyle="1" w:styleId="ECD3ECD52ECB49EBBA4462E7387C842C">
    <w:name w:val="ECD3ECD52ECB49EBBA4462E7387C842C"/>
  </w:style>
  <w:style w:type="paragraph" w:customStyle="1" w:styleId="7BBECC7F9E244C6AA57EBDA2F9FA78B9">
    <w:name w:val="7BBECC7F9E244C6AA57EBDA2F9FA78B9"/>
  </w:style>
  <w:style w:type="paragraph" w:customStyle="1" w:styleId="21B87D4B10344CEEB88B93323F991B98">
    <w:name w:val="21B87D4B10344CEEB88B93323F991B98"/>
  </w:style>
  <w:style w:type="paragraph" w:customStyle="1" w:styleId="3A0AB8CDF3974214BB2AF2A3113909A0">
    <w:name w:val="3A0AB8CDF3974214BB2AF2A3113909A0"/>
  </w:style>
  <w:style w:type="paragraph" w:customStyle="1" w:styleId="58D445FAEB594C5A81FEE59E771CAE6B">
    <w:name w:val="58D445FAEB594C5A81FEE59E771CAE6B"/>
  </w:style>
  <w:style w:type="paragraph" w:customStyle="1" w:styleId="20BD85F8F7D64F219086EE18437CD00F">
    <w:name w:val="20BD85F8F7D64F219086EE18437CD00F"/>
  </w:style>
  <w:style w:type="paragraph" w:customStyle="1" w:styleId="77C4204734CA4655AA00C2F6999C5921">
    <w:name w:val="77C4204734CA4655AA00C2F6999C5921"/>
  </w:style>
  <w:style w:type="paragraph" w:customStyle="1" w:styleId="EE86D3B99C374504B59CA21149F8A222">
    <w:name w:val="EE86D3B99C374504B59CA21149F8A222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73BF5D8388D9421DACCE8F0113740BBF">
    <w:name w:val="73BF5D8388D9421DACCE8F0113740B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modern resume.dotx</Template>
  <TotalTime>0</TotalTime>
  <Pages>1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2023-10-19T05:18:00Z</dcterms:created>
  <dcterms:modified xsi:type="dcterms:W3CDTF">2023-10-19T05:45:00Z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